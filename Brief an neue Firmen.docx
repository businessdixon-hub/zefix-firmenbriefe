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5C34C" w14:textId="727A7952" w:rsidR="009F0DAF" w:rsidRPr="0021555E" w:rsidRDefault="00036ADB" w:rsidP="00036ADB">
      <w:pPr>
        <w:pStyle w:val="Absenderadresse"/>
        <w:rPr>
          <w:rFonts w:ascii="Arial" w:hAnsi="Arial" w:cs="Arial"/>
          <w:sz w:val="22"/>
          <w:szCs w:val="22"/>
          <w:lang w:val="it-CH"/>
        </w:rPr>
      </w:pPr>
      <w:r w:rsidRPr="0021555E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067DC30C" wp14:editId="1130B477">
            <wp:simplePos x="0" y="0"/>
            <wp:positionH relativeFrom="margin">
              <wp:posOffset>2693035</wp:posOffset>
            </wp:positionH>
            <wp:positionV relativeFrom="paragraph">
              <wp:posOffset>-395040</wp:posOffset>
            </wp:positionV>
            <wp:extent cx="3276604" cy="644327"/>
            <wp:effectExtent l="0" t="0" r="0" b="0"/>
            <wp:wrapNone/>
            <wp:docPr id="157126385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63853" name="Grafik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4" cy="644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7D48" w:rsidRPr="0021555E">
        <w:rPr>
          <w:rFonts w:ascii="Arial" w:hAnsi="Arial" w:cs="Arial"/>
          <w:sz w:val="22"/>
          <w:szCs w:val="22"/>
          <w:lang w:val="it-CH"/>
        </w:rPr>
        <w:t>Confidio GmbH</w:t>
      </w:r>
    </w:p>
    <w:p w14:paraId="65A2224F" w14:textId="320F1852" w:rsidR="009F0DAF" w:rsidRPr="0021555E" w:rsidRDefault="00B77D48" w:rsidP="00036ADB">
      <w:pPr>
        <w:pStyle w:val="Absenderadresse"/>
        <w:rPr>
          <w:rFonts w:ascii="Arial" w:hAnsi="Arial" w:cs="Arial"/>
          <w:sz w:val="22"/>
          <w:szCs w:val="22"/>
          <w:lang w:val="it-CH"/>
        </w:rPr>
      </w:pPr>
      <w:r w:rsidRPr="0021555E">
        <w:rPr>
          <w:rFonts w:ascii="Arial" w:hAnsi="Arial" w:cs="Arial"/>
          <w:sz w:val="22"/>
          <w:szCs w:val="22"/>
          <w:lang w:val="it-CH"/>
        </w:rPr>
        <w:t>Grabenstrasse 15a</w:t>
      </w:r>
    </w:p>
    <w:p w14:paraId="64B102DD" w14:textId="7D382FF4" w:rsidR="006A7C1F" w:rsidRPr="0021555E" w:rsidRDefault="00B77D48" w:rsidP="00036ADB">
      <w:pPr>
        <w:pStyle w:val="Absenderadresse"/>
        <w:rPr>
          <w:rFonts w:ascii="Arial" w:hAnsi="Arial" w:cs="Arial"/>
          <w:sz w:val="22"/>
          <w:szCs w:val="22"/>
          <w:lang w:val="it-CH"/>
        </w:rPr>
      </w:pPr>
      <w:r w:rsidRPr="0021555E">
        <w:rPr>
          <w:rFonts w:ascii="Arial" w:hAnsi="Arial" w:cs="Arial"/>
          <w:sz w:val="22"/>
          <w:szCs w:val="22"/>
          <w:lang w:val="it-CH"/>
        </w:rPr>
        <w:t>6340 Baar</w:t>
      </w:r>
    </w:p>
    <w:p w14:paraId="180B1987" w14:textId="62EB3E54" w:rsidR="009F0DAF" w:rsidRPr="0021555E" w:rsidRDefault="009F0DAF">
      <w:pPr>
        <w:pStyle w:val="Absenderadresse"/>
        <w:rPr>
          <w:rFonts w:ascii="Arial" w:hAnsi="Arial" w:cs="Arial"/>
          <w:sz w:val="22"/>
          <w:szCs w:val="22"/>
          <w:lang w:val="it-CH"/>
        </w:rPr>
      </w:pPr>
    </w:p>
    <w:p w14:paraId="019DAB51" w14:textId="79F9AC0A" w:rsidR="00970D5F" w:rsidRPr="009F5136" w:rsidRDefault="003461E2" w:rsidP="00510C82">
      <w:pPr>
        <w:pStyle w:val="Emfngeradresse"/>
        <w:ind w:left="4320" w:firstLine="720"/>
        <w:rPr>
          <w:rFonts w:ascii="Arial" w:hAnsi="Arial" w:cs="Arial"/>
          <w:sz w:val="22"/>
          <w:szCs w:val="22"/>
          <w:lang w:val="de-CH"/>
        </w:rPr>
      </w:pPr>
      <w:r w:rsidRPr="009F5136">
        <w:rPr>
          <w:rFonts w:ascii="Arial" w:hAnsi="Arial" w:cs="Arial"/>
          <w:sz w:val="22"/>
          <w:szCs w:val="22"/>
          <w:lang w:val="de-CH"/>
        </w:rPr>
        <w:t>Firma</w:t>
      </w:r>
    </w:p>
    <w:p w14:paraId="6D48BDF0" w14:textId="3451EAA1" w:rsidR="009F0DAF" w:rsidRPr="009F5136" w:rsidRDefault="003461E2" w:rsidP="00510C82">
      <w:pPr>
        <w:pStyle w:val="Emfngeradresse"/>
        <w:ind w:left="4320" w:firstLine="720"/>
        <w:rPr>
          <w:rFonts w:ascii="Arial" w:hAnsi="Arial" w:cs="Arial"/>
          <w:sz w:val="22"/>
          <w:szCs w:val="22"/>
          <w:lang w:val="de-CH"/>
        </w:rPr>
      </w:pPr>
      <w:r w:rsidRPr="009F5136">
        <w:rPr>
          <w:rFonts w:ascii="Arial" w:hAnsi="Arial" w:cs="Arial"/>
          <w:sz w:val="22"/>
          <w:szCs w:val="22"/>
          <w:lang w:val="de-CH"/>
        </w:rPr>
        <w:t>Anrede Vorname Nachname</w:t>
      </w:r>
    </w:p>
    <w:p w14:paraId="44F890DE" w14:textId="7E4B7584" w:rsidR="009F0DAF" w:rsidRPr="009F5136" w:rsidRDefault="003461E2" w:rsidP="00510C82">
      <w:pPr>
        <w:pStyle w:val="Emfngeradresse"/>
        <w:ind w:left="4320" w:firstLine="720"/>
        <w:rPr>
          <w:rFonts w:ascii="Arial" w:hAnsi="Arial" w:cs="Arial"/>
          <w:sz w:val="22"/>
          <w:szCs w:val="22"/>
        </w:rPr>
      </w:pPr>
      <w:r w:rsidRPr="009F5136">
        <w:rPr>
          <w:rFonts w:ascii="Arial" w:hAnsi="Arial" w:cs="Arial"/>
          <w:sz w:val="22"/>
          <w:szCs w:val="22"/>
        </w:rPr>
        <w:t>Adresse</w:t>
      </w:r>
    </w:p>
    <w:p w14:paraId="356CE520" w14:textId="6F4DAF7D" w:rsidR="000D7159" w:rsidRPr="0021555E" w:rsidRDefault="003461E2" w:rsidP="00510C82">
      <w:pPr>
        <w:pStyle w:val="Emfngeradresse"/>
        <w:ind w:left="4320" w:firstLine="720"/>
        <w:rPr>
          <w:rFonts w:ascii="Arial" w:hAnsi="Arial" w:cs="Arial"/>
          <w:sz w:val="22"/>
          <w:szCs w:val="22"/>
        </w:rPr>
      </w:pPr>
      <w:r w:rsidRPr="009F5136">
        <w:rPr>
          <w:rFonts w:ascii="Arial" w:hAnsi="Arial" w:cs="Arial"/>
          <w:sz w:val="22"/>
          <w:szCs w:val="22"/>
        </w:rPr>
        <w:t>Postleitzahl Ort</w:t>
      </w:r>
    </w:p>
    <w:p w14:paraId="7D685591" w14:textId="51645C87" w:rsidR="00970D5F" w:rsidRPr="0021555E" w:rsidRDefault="00970D5F">
      <w:pPr>
        <w:pStyle w:val="Emfngeradresse"/>
        <w:rPr>
          <w:rFonts w:ascii="Arial" w:hAnsi="Arial" w:cs="Arial"/>
          <w:sz w:val="22"/>
          <w:szCs w:val="22"/>
        </w:rPr>
      </w:pPr>
    </w:p>
    <w:p w14:paraId="1359BD14" w14:textId="77777777" w:rsidR="00970D5F" w:rsidRPr="0021555E" w:rsidRDefault="00970D5F">
      <w:pPr>
        <w:pStyle w:val="Emfngeradresse"/>
        <w:rPr>
          <w:rFonts w:ascii="Arial" w:hAnsi="Arial" w:cs="Arial"/>
          <w:sz w:val="22"/>
          <w:szCs w:val="22"/>
        </w:rPr>
      </w:pPr>
    </w:p>
    <w:p w14:paraId="07B9CE03" w14:textId="053A3381" w:rsidR="00F128FA" w:rsidRPr="0021555E" w:rsidRDefault="00B77D48">
      <w:pPr>
        <w:pStyle w:val="Emfngeradresse"/>
        <w:rPr>
          <w:rFonts w:ascii="Arial" w:hAnsi="Arial" w:cs="Arial"/>
          <w:sz w:val="22"/>
          <w:szCs w:val="22"/>
        </w:rPr>
      </w:pPr>
      <w:r w:rsidRPr="0021555E">
        <w:rPr>
          <w:rFonts w:ascii="Arial" w:hAnsi="Arial" w:cs="Arial"/>
          <w:sz w:val="22"/>
          <w:szCs w:val="22"/>
        </w:rPr>
        <w:t>Schweiz</w:t>
      </w:r>
      <w:r w:rsidR="00873BD2" w:rsidRPr="0021555E">
        <w:rPr>
          <w:rFonts w:ascii="Arial" w:hAnsi="Arial" w:cs="Arial"/>
          <w:sz w:val="22"/>
          <w:szCs w:val="22"/>
        </w:rPr>
        <w:t>,</w:t>
      </w:r>
      <w:r w:rsidR="004E0139" w:rsidRPr="0021555E">
        <w:rPr>
          <w:rFonts w:ascii="Arial" w:hAnsi="Arial" w:cs="Arial"/>
          <w:sz w:val="22"/>
          <w:szCs w:val="22"/>
        </w:rPr>
        <w:t xml:space="preserve"> </w:t>
      </w:r>
      <w:r w:rsidR="00EE1C49" w:rsidRPr="0021555E">
        <w:rPr>
          <w:rFonts w:ascii="Arial" w:hAnsi="Arial" w:cs="Arial"/>
          <w:sz w:val="22"/>
          <w:szCs w:val="22"/>
        </w:rPr>
        <w:t>März</w:t>
      </w:r>
      <w:r w:rsidR="004E0139" w:rsidRPr="0021555E">
        <w:rPr>
          <w:rFonts w:ascii="Arial" w:hAnsi="Arial" w:cs="Arial"/>
          <w:sz w:val="22"/>
          <w:szCs w:val="22"/>
        </w:rPr>
        <w:t xml:space="preserve"> 202</w:t>
      </w:r>
      <w:r w:rsidRPr="0021555E">
        <w:rPr>
          <w:rFonts w:ascii="Arial" w:hAnsi="Arial" w:cs="Arial"/>
          <w:sz w:val="22"/>
          <w:szCs w:val="22"/>
        </w:rPr>
        <w:t>6</w:t>
      </w:r>
    </w:p>
    <w:p w14:paraId="2D78C10C" w14:textId="08C83507" w:rsidR="00FB26CE" w:rsidRPr="0021555E" w:rsidRDefault="00FB26CE">
      <w:pPr>
        <w:pStyle w:val="Emfngeradresse"/>
        <w:rPr>
          <w:rFonts w:ascii="Arial" w:hAnsi="Arial" w:cs="Arial"/>
          <w:sz w:val="22"/>
          <w:szCs w:val="22"/>
        </w:rPr>
      </w:pPr>
    </w:p>
    <w:p w14:paraId="724F301D" w14:textId="22E24560" w:rsidR="00FB26CE" w:rsidRPr="0021555E" w:rsidRDefault="00FB26CE">
      <w:pPr>
        <w:pStyle w:val="Emfngeradresse"/>
        <w:rPr>
          <w:rFonts w:ascii="Arial" w:hAnsi="Arial" w:cs="Arial"/>
          <w:sz w:val="22"/>
          <w:szCs w:val="22"/>
        </w:rPr>
      </w:pPr>
    </w:p>
    <w:p w14:paraId="0A174CEE" w14:textId="27A741BB" w:rsidR="00FB26CE" w:rsidRPr="0021555E" w:rsidRDefault="00F11712" w:rsidP="00516A3C">
      <w:pPr>
        <w:pStyle w:val="Anrede"/>
        <w:spacing w:before="0" w:after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Pflichtversicherungen für Ihre neue Firma – jetzt in 3 Minuten online anfragen</w:t>
      </w:r>
    </w:p>
    <w:p w14:paraId="4486F578" w14:textId="1D4AA317" w:rsidR="00516A3C" w:rsidRPr="0021555E" w:rsidRDefault="00516A3C" w:rsidP="00516A3C">
      <w:pPr>
        <w:rPr>
          <w:sz w:val="22"/>
          <w:szCs w:val="22"/>
        </w:rPr>
      </w:pPr>
    </w:p>
    <w:p w14:paraId="2D524AC8" w14:textId="1802D7BA" w:rsidR="004E0139" w:rsidRPr="0021555E" w:rsidRDefault="004E0139" w:rsidP="004E0139">
      <w:pPr>
        <w:rPr>
          <w:sz w:val="22"/>
          <w:szCs w:val="22"/>
        </w:rPr>
      </w:pPr>
    </w:p>
    <w:p w14:paraId="07684649" w14:textId="76ADC174" w:rsidR="004B6C5A" w:rsidRDefault="003461E2" w:rsidP="004F6759">
      <w:pPr>
        <w:pStyle w:val="Emfngeradresse"/>
        <w:rPr>
          <w:rFonts w:ascii="Arial" w:hAnsi="Arial" w:cs="Arial"/>
          <w:sz w:val="22"/>
          <w:szCs w:val="22"/>
          <w:lang w:val="de-CH"/>
        </w:rPr>
      </w:pPr>
      <w:r w:rsidRPr="009F5136">
        <w:rPr>
          <w:rFonts w:ascii="Arial" w:hAnsi="Arial" w:cs="Arial"/>
          <w:sz w:val="22"/>
          <w:szCs w:val="22"/>
          <w:lang w:val="de-CH"/>
        </w:rPr>
        <w:t>Formelle Anrede</w:t>
      </w:r>
    </w:p>
    <w:p w14:paraId="471C1719" w14:textId="7D0C5362" w:rsidR="00516A3C" w:rsidRPr="0021555E" w:rsidRDefault="004F6759" w:rsidP="004F6759">
      <w:pPr>
        <w:pStyle w:val="Emfngeradresse"/>
        <w:rPr>
          <w:rFonts w:ascii="Arial" w:hAnsi="Arial" w:cs="Arial"/>
          <w:sz w:val="22"/>
          <w:szCs w:val="22"/>
          <w:lang w:val="de-CH"/>
        </w:rPr>
      </w:pPr>
      <w:r>
        <w:rPr>
          <w:rFonts w:ascii="Arial" w:hAnsi="Arial" w:cs="Arial"/>
          <w:sz w:val="22"/>
          <w:szCs w:val="22"/>
          <w:lang w:val="de-CH"/>
        </w:rPr>
        <w:t>Herzlichen Glückwunsch zur Gründung Ihrer Firma! Mit dem Handelsregistereintrag starten Sie Ihr Unternehmen – und gleichzeitig beginnen gesetzliche Versicherungspflichten, die Sie als Arbeitgeber einhalten müssen.</w:t>
      </w:r>
    </w:p>
    <w:p>
      <w:pPr>
        <w:pStyle w:val="Emfngeradresse"/>
        <w:rPr>
          <w:rFonts w:ascii="Arial" w:hAnsi="Arial" w:cs="Arial"/>
          <w:sz w:val="22"/>
          <w:szCs w:val="22"/>
          <w:lang w:val="de-CH"/>
        </w:rPr>
      </w:pPr>
    </w:p>
    <w:p>
      <w:pPr>
        <w:pStyle w:val="Emfngeradresse"/>
        <w:rPr>
          <w:rFonts w:ascii="Arial" w:hAnsi="Arial" w:cs="Arial"/>
          <w:sz w:val="22"/>
          <w:szCs w:val="22"/>
          <w:lang w:val="de-CH"/>
        </w:rPr>
      </w:pPr>
      <w:r>
        <w:rPr>
          <w:b/>
        </w:rPr>
        <w:t>Was für Ihre Firma jetzt gesetzlich gilt:</w:t>
      </w:r>
    </w:p>
    <w:p>
      <w:pPr>
        <w:pStyle w:val="Emfngeradresse"/>
        <w:rPr>
          <w:rFonts w:ascii="Arial" w:hAnsi="Arial" w:cs="Arial"/>
          <w:sz w:val="22"/>
          <w:szCs w:val="22"/>
          <w:lang w:val="de-CH"/>
        </w:rPr>
      </w:pPr>
    </w:p>
    <w:p>
      <w:pPr>
        <w:pStyle w:val="Emfngeradresse"/>
        <w:rPr>
          <w:rFonts w:ascii="Arial" w:hAnsi="Arial" w:cs="Arial"/>
          <w:sz w:val="22"/>
          <w:szCs w:val="22"/>
          <w:lang w:val="de-CH"/>
        </w:rPr>
      </w:pPr>
      <w:r>
        <w:t>▪  UVG – Unfallversicherung: obligatorisch ab dem ersten Mitarbeitenden</w:t>
      </w:r>
    </w:p>
    <w:p>
      <w:pPr>
        <w:pStyle w:val="Emfngeradresse"/>
        <w:rPr>
          <w:rFonts w:ascii="Arial" w:hAnsi="Arial" w:cs="Arial"/>
          <w:sz w:val="22"/>
          <w:szCs w:val="22"/>
          <w:lang w:val="de-CH"/>
        </w:rPr>
      </w:pPr>
      <w:r>
        <w:t>▪  BVG / Pensionskasse – obligatorisch ab CHF 22 050 Jahreslohn</w:t>
      </w:r>
    </w:p>
    <w:p>
      <w:pPr>
        <w:pStyle w:val="Emfngeradresse"/>
        <w:rPr>
          <w:rFonts w:ascii="Arial" w:hAnsi="Arial" w:cs="Arial"/>
          <w:sz w:val="22"/>
          <w:szCs w:val="22"/>
          <w:lang w:val="de-CH"/>
        </w:rPr>
      </w:pPr>
      <w:r>
        <w:t>▪  KTG – Krankentaggeld: schützt Ihren Betrieb bei Lohnfortzahlung</w:t>
      </w:r>
    </w:p>
    <w:p>
      <w:pPr>
        <w:pStyle w:val="Emfngeradresse"/>
        <w:rPr>
          <w:rFonts w:ascii="Arial" w:hAnsi="Arial" w:cs="Arial"/>
          <w:sz w:val="22"/>
          <w:szCs w:val="22"/>
          <w:lang w:val="de-CH"/>
        </w:rPr>
      </w:pPr>
      <w:r>
        <w:t>▪  Berufshaftpflicht &amp; Rechtsschutz – für Ihre unternehmerische Sicherheit</w:t>
      </w:r>
    </w:p>
    <w:p>
      <w:pPr>
        <w:pStyle w:val="Emfngeradresse"/>
        <w:rPr>
          <w:rFonts w:ascii="Arial" w:hAnsi="Arial" w:cs="Arial"/>
          <w:sz w:val="22"/>
          <w:szCs w:val="22"/>
          <w:lang w:val="de-CH"/>
        </w:rPr>
      </w:pPr>
    </w:p>
    <w:p>
      <w:pPr>
        <w:pStyle w:val="Emfngeradresse"/>
        <w:rPr>
          <w:rFonts w:ascii="Arial" w:hAnsi="Arial" w:cs="Arial"/>
          <w:sz w:val="22"/>
          <w:szCs w:val="22"/>
          <w:lang w:val="de-CH"/>
        </w:rPr>
      </w:pPr>
      <w:r>
        <w:t>Wir sind unabhängig von allen Versicherern – das bedeutet: Wir vergleichen für Sie den Markt und empfehlen nur, was wirklich zu Ihrem Unternehmen passt.</w:t>
      </w:r>
    </w:p>
    <w:p>
      <w:pPr>
        <w:pStyle w:val="Emfngeradresse"/>
        <w:rPr>
          <w:rFonts w:ascii="Arial" w:hAnsi="Arial" w:cs="Arial"/>
          <w:sz w:val="22"/>
          <w:szCs w:val="22"/>
          <w:lang w:val="de-CH"/>
        </w:rPr>
      </w:pPr>
    </w:p>
    <w:p>
      <w:pPr>
        <w:pStyle w:val="Emfngeradresse"/>
        <w:rPr>
          <w:rFonts w:ascii="Arial" w:hAnsi="Arial" w:cs="Arial"/>
          <w:sz w:val="22"/>
          <w:szCs w:val="22"/>
          <w:lang w:val="de-CH"/>
        </w:rPr>
      </w:pPr>
      <w:r>
        <w:rPr>
          <w:b/>
        </w:rPr>
        <w:t>100 % online – ohne Termin, ohne Papierkram:</w:t>
      </w:r>
    </w:p>
    <w:p>
      <w:pPr>
        <w:pStyle w:val="Emfngeradresse"/>
        <w:rPr>
          <w:rFonts w:ascii="Arial" w:hAnsi="Arial" w:cs="Arial"/>
          <w:sz w:val="22"/>
          <w:szCs w:val="22"/>
          <w:lang w:val="de-CH"/>
        </w:rPr>
      </w:pPr>
    </w:p>
    <w:p>
      <w:pPr>
        <w:pStyle w:val="Emfngeradresse"/>
        <w:rPr>
          <w:rFonts w:ascii="Arial" w:hAnsi="Arial" w:cs="Arial"/>
          <w:sz w:val="22"/>
          <w:szCs w:val="22"/>
          <w:lang w:val="de-CH"/>
        </w:rPr>
      </w:pPr>
      <w:r>
        <w:t>Besuchen Sie uns auf www.confidio.ch, füllen Sie unsere Offertanfrage in wenigen Minuten aus und erhalten Sie ein massgeschneidertes Angebot. Den Vertrag unterzeichnen Sie anschliessend bequem digital.</w:t>
      </w:r>
    </w:p>
    <w:p>
      <w:pPr>
        <w:pStyle w:val="Emfngeradresse"/>
        <w:rPr>
          <w:rFonts w:ascii="Arial" w:hAnsi="Arial" w:cs="Arial"/>
          <w:sz w:val="22"/>
          <w:szCs w:val="22"/>
          <w:lang w:val="de-CH"/>
        </w:rPr>
      </w:pPr>
    </w:p>
    <w:p>
      <w:pPr>
        <w:pStyle w:val="Emfngeradresse"/>
        <w:rPr>
          <w:rFonts w:ascii="Arial" w:hAnsi="Arial" w:cs="Arial"/>
          <w:sz w:val="22"/>
          <w:szCs w:val="22"/>
          <w:lang w:val="de-CH"/>
        </w:rPr>
      </w:pPr>
      <w:r>
        <w:t>Wir freuen uns, Sie auf Ihrem unternehmerischen Weg zu begleiten.</w:t>
      </w:r>
    </w:p>
    <w:p>
      <w:pPr>
        <w:pStyle w:val="Emfngeradresse"/>
        <w:rPr>
          <w:rFonts w:ascii="Arial" w:hAnsi="Arial" w:cs="Arial"/>
          <w:sz w:val="22"/>
          <w:szCs w:val="22"/>
          <w:lang w:val="de-CH"/>
        </w:rPr>
      </w:pPr>
    </w:p>
    <w:p w14:paraId="75CB2684" w14:textId="7A9E134B" w:rsidR="00516A3C" w:rsidRPr="0021555E" w:rsidRDefault="00516A3C" w:rsidP="00002A35">
      <w:pPr>
        <w:pStyle w:val="Emfngeradresse"/>
        <w:rPr>
          <w:rFonts w:ascii="Arial" w:hAnsi="Arial" w:cs="Arial"/>
          <w:sz w:val="22"/>
          <w:szCs w:val="22"/>
          <w:lang w:val="de-CH"/>
        </w:rPr>
      </w:pPr>
    </w:p>
    <w:p w14:paraId="28F7BAEA" w14:textId="42CA797A" w:rsidR="00EE1C49" w:rsidRPr="0021555E" w:rsidRDefault="004F6759" w:rsidP="00002A35">
      <w:pPr>
        <w:pStyle w:val="Emfngeradresse"/>
        <w:rPr>
          <w:rFonts w:ascii="Arial" w:hAnsi="Arial" w:cs="Arial"/>
          <w:sz w:val="22"/>
          <w:szCs w:val="22"/>
          <w:lang w:val="de-CH"/>
        </w:rPr>
      </w:pPr>
      <w:r w:rsidRPr="0021555E">
        <w:rPr>
          <w:rFonts w:ascii="Arial" w:hAnsi="Arial" w:cs="Arial"/>
          <w:sz w:val="22"/>
          <w:szCs w:val="22"/>
          <w:lang w:val="de-CH"/>
        </w:rPr>
        <w:br/>
      </w:r>
      <w:r w:rsidR="00EE1C49" w:rsidRPr="0021555E">
        <w:rPr>
          <w:rFonts w:ascii="Arial" w:hAnsi="Arial" w:cs="Arial"/>
          <w:sz w:val="22"/>
          <w:szCs w:val="22"/>
          <w:lang w:val="de-CH"/>
        </w:rPr>
        <w:t>Freundliche Grüsse</w:t>
      </w:r>
    </w:p>
    <w:p w14:paraId="683E84AB" w14:textId="2AAA0D77" w:rsidR="00516A3C" w:rsidRPr="0021555E" w:rsidRDefault="00516A3C" w:rsidP="00002A35">
      <w:pPr>
        <w:pStyle w:val="Emfngeradresse"/>
        <w:rPr>
          <w:rFonts w:ascii="Arial" w:hAnsi="Arial" w:cs="Arial"/>
          <w:sz w:val="22"/>
          <w:szCs w:val="22"/>
          <w:lang w:val="de-CH"/>
        </w:rPr>
      </w:pPr>
    </w:p>
    <w:p w14:paraId="187D5D4F" w14:textId="5E5E73ED" w:rsidR="00002A35" w:rsidRPr="0021555E" w:rsidRDefault="00F2455E" w:rsidP="00002A35">
      <w:pPr>
        <w:pStyle w:val="Emfngeradresse"/>
        <w:rPr>
          <w:rFonts w:ascii="Arial" w:hAnsi="Arial" w:cs="Arial"/>
          <w:sz w:val="22"/>
          <w:szCs w:val="22"/>
        </w:rPr>
      </w:pPr>
      <w:r w:rsidRPr="0021555E">
        <w:rPr>
          <w:noProof/>
          <w:sz w:val="22"/>
          <w:szCs w:val="22"/>
        </w:rPr>
        <w:drawing>
          <wp:anchor distT="0" distB="0" distL="114300" distR="114300" simplePos="0" relativeHeight="251665408" behindDoc="1" locked="0" layoutInCell="1" allowOverlap="1" wp14:anchorId="243B0D16" wp14:editId="731A3BD0">
            <wp:simplePos x="0" y="0"/>
            <wp:positionH relativeFrom="margin">
              <wp:posOffset>3903132</wp:posOffset>
            </wp:positionH>
            <wp:positionV relativeFrom="paragraph">
              <wp:posOffset>919267</wp:posOffset>
            </wp:positionV>
            <wp:extent cx="689751" cy="293511"/>
            <wp:effectExtent l="0" t="0" r="0" b="0"/>
            <wp:wrapNone/>
            <wp:docPr id="17" name="Bild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Bild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554" cy="302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2E04" w:rsidRPr="0021555E">
        <w:rPr>
          <w:noProof/>
          <w:sz w:val="22"/>
          <w:szCs w:val="22"/>
        </w:rPr>
        <w:drawing>
          <wp:anchor distT="0" distB="0" distL="114300" distR="114300" simplePos="0" relativeHeight="251662336" behindDoc="1" locked="0" layoutInCell="1" allowOverlap="1" wp14:anchorId="399B35B4" wp14:editId="0F6AFDA1">
            <wp:simplePos x="0" y="0"/>
            <wp:positionH relativeFrom="margin">
              <wp:posOffset>2841695</wp:posOffset>
            </wp:positionH>
            <wp:positionV relativeFrom="paragraph">
              <wp:posOffset>323215</wp:posOffset>
            </wp:positionV>
            <wp:extent cx="1223285" cy="416681"/>
            <wp:effectExtent l="0" t="0" r="0" b="2540"/>
            <wp:wrapNone/>
            <wp:docPr id="12" name="Bild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Bild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285" cy="416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2E04" w:rsidRPr="0021555E">
        <w:rPr>
          <w:noProof/>
          <w:sz w:val="22"/>
          <w:szCs w:val="22"/>
        </w:rPr>
        <w:drawing>
          <wp:anchor distT="0" distB="0" distL="114300" distR="114300" simplePos="0" relativeHeight="251664384" behindDoc="1" locked="0" layoutInCell="1" allowOverlap="1" wp14:anchorId="24029FC9" wp14:editId="26B52C23">
            <wp:simplePos x="0" y="0"/>
            <wp:positionH relativeFrom="margin">
              <wp:posOffset>2074334</wp:posOffset>
            </wp:positionH>
            <wp:positionV relativeFrom="paragraph">
              <wp:posOffset>970069</wp:posOffset>
            </wp:positionV>
            <wp:extent cx="1207911" cy="243094"/>
            <wp:effectExtent l="0" t="0" r="0" b="0"/>
            <wp:wrapNone/>
            <wp:docPr id="15" name="Bild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Bild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911" cy="243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20CB" w:rsidRPr="0021555E">
        <w:rPr>
          <w:noProof/>
          <w:sz w:val="22"/>
          <w:szCs w:val="22"/>
        </w:rPr>
        <w:drawing>
          <wp:anchor distT="0" distB="0" distL="114300" distR="114300" simplePos="0" relativeHeight="251661312" behindDoc="1" locked="0" layoutInCell="1" allowOverlap="1" wp14:anchorId="58DCB06F" wp14:editId="2F273D6A">
            <wp:simplePos x="0" y="0"/>
            <wp:positionH relativeFrom="margin">
              <wp:posOffset>606778</wp:posOffset>
            </wp:positionH>
            <wp:positionV relativeFrom="paragraph">
              <wp:posOffset>907979</wp:posOffset>
            </wp:positionV>
            <wp:extent cx="909947" cy="304942"/>
            <wp:effectExtent l="0" t="0" r="5080" b="0"/>
            <wp:wrapNone/>
            <wp:docPr id="10" name="Bild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ild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141" cy="307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20CB" w:rsidRPr="0021555E">
        <w:rPr>
          <w:noProof/>
          <w:sz w:val="22"/>
          <w:szCs w:val="22"/>
        </w:rPr>
        <w:drawing>
          <wp:anchor distT="0" distB="0" distL="114300" distR="114300" simplePos="0" relativeHeight="251663360" behindDoc="1" locked="0" layoutInCell="1" allowOverlap="1" wp14:anchorId="6B7AF49F" wp14:editId="7A76805C">
            <wp:simplePos x="0" y="0"/>
            <wp:positionH relativeFrom="margin">
              <wp:posOffset>944880</wp:posOffset>
            </wp:positionH>
            <wp:positionV relativeFrom="paragraph">
              <wp:posOffset>264160</wp:posOffset>
            </wp:positionV>
            <wp:extent cx="1595755" cy="530225"/>
            <wp:effectExtent l="0" t="0" r="4445" b="3175"/>
            <wp:wrapNone/>
            <wp:docPr id="14" name="Bild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Bild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833" b="34941"/>
                    <a:stretch/>
                  </pic:blipFill>
                  <pic:spPr bwMode="auto">
                    <a:xfrm>
                      <a:off x="0" y="0"/>
                      <a:ext cx="1595755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52B2" w:rsidRPr="0021555E">
        <w:rPr>
          <w:rFonts w:ascii="Arial" w:hAnsi="Arial" w:cs="Arial"/>
          <w:noProof/>
          <w:sz w:val="22"/>
          <w:szCs w:val="22"/>
          <w:lang w:val="de-CH"/>
        </w:rPr>
        <w:drawing>
          <wp:anchor distT="0" distB="0" distL="114300" distR="114300" simplePos="0" relativeHeight="251659264" behindDoc="1" locked="0" layoutInCell="1" allowOverlap="1" wp14:anchorId="1A6AD88D" wp14:editId="6892247C">
            <wp:simplePos x="0" y="0"/>
            <wp:positionH relativeFrom="margin">
              <wp:posOffset>-386433</wp:posOffset>
            </wp:positionH>
            <wp:positionV relativeFrom="paragraph">
              <wp:posOffset>263736</wp:posOffset>
            </wp:positionV>
            <wp:extent cx="925689" cy="644384"/>
            <wp:effectExtent l="0" t="0" r="1905" b="3810"/>
            <wp:wrapNone/>
            <wp:docPr id="194456099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60991" name="Grafik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689" cy="644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5E06" w:rsidRPr="0021555E">
        <w:rPr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514F9D37" wp14:editId="5A3C15AF">
            <wp:simplePos x="0" y="0"/>
            <wp:positionH relativeFrom="margin">
              <wp:posOffset>4448175</wp:posOffset>
            </wp:positionH>
            <wp:positionV relativeFrom="paragraph">
              <wp:posOffset>445770</wp:posOffset>
            </wp:positionV>
            <wp:extent cx="1152525" cy="316944"/>
            <wp:effectExtent l="0" t="0" r="0" b="6985"/>
            <wp:wrapNone/>
            <wp:docPr id="8" name="Bild 8" descr="Ein Bild, das Schrift, Text, Grafiken, Typografi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ild 8" descr="Ein Bild, das Schrift, Text, Grafiken, Typografie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316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2A35" w:rsidRPr="0021555E">
        <w:rPr>
          <w:rFonts w:ascii="Arial" w:hAnsi="Arial" w:cs="Arial"/>
          <w:sz w:val="22"/>
          <w:szCs w:val="22"/>
          <w:lang w:val="de-CH"/>
        </w:rPr>
        <w:t xml:space="preserve">Ihr </w:t>
      </w:r>
      <w:r w:rsidR="009C35E2" w:rsidRPr="0021555E">
        <w:rPr>
          <w:rFonts w:ascii="Arial" w:hAnsi="Arial" w:cs="Arial"/>
          <w:sz w:val="22"/>
          <w:szCs w:val="22"/>
          <w:lang w:val="de-CH"/>
        </w:rPr>
        <w:t>Confidio Team</w:t>
      </w:r>
    </w:p>
    <w:sectPr w:rsidR="00002A35" w:rsidRPr="0021555E" w:rsidSect="00140A55">
      <w:footerReference w:type="default" r:id="rId18"/>
      <w:pgSz w:w="11907" w:h="16839"/>
      <w:pgMar w:top="1440" w:right="1800" w:bottom="1440" w:left="1800" w:header="720" w:footer="720" w:gutter="0"/>
      <w:pgBorders w:offsetFrom="page">
        <w:top w:val="threeDEmboss" w:sz="24" w:space="24" w:color="CC9900"/>
        <w:left w:val="threeDEmboss" w:sz="24" w:space="24" w:color="CC9900"/>
        <w:bottom w:val="threeDEmboss" w:sz="24" w:space="24" w:color="CC9900"/>
        <w:right w:val="threeDEmboss" w:sz="24" w:space="24" w:color="CC9900"/>
      </w:pgBorders>
      <w:cols w:space="708"/>
      <w:docGrid w:linePitch="360"/>
    </w:sectPr>
    <w:p/>
    <w:p>
      <w:r>
        <w:t>info@confidio.ch  |  www.confidio.ch</w:t>
      </w:r>
    </w:p>
    <w:p/>
    <w:p>
      <w:r>
        <w:t>Sie möchten keine weiteren Zuschriften von uns? Schreiben Sie uns an info@confidio.ch – wir entfernen Sie umgehend aus unserem Verteiler.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25BFE" w14:textId="77777777" w:rsidR="00D741A6" w:rsidRDefault="00D741A6" w:rsidP="0058392E">
      <w:r>
        <w:separator/>
      </w:r>
    </w:p>
  </w:endnote>
  <w:endnote w:type="continuationSeparator" w:id="0">
    <w:p w14:paraId="6DD28C95" w14:textId="77777777" w:rsidR="00D741A6" w:rsidRDefault="00D741A6" w:rsidP="0058392E">
      <w:r>
        <w:continuationSeparator/>
      </w:r>
    </w:p>
  </w:endnote>
  <w:endnote w:type="continuationNotice" w:id="1">
    <w:p w14:paraId="524FDE70" w14:textId="77777777" w:rsidR="00D741A6" w:rsidRDefault="00D741A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BFFE7" w14:textId="32F023D4" w:rsidR="0005276E" w:rsidRPr="008B2E7E" w:rsidRDefault="009C35E2">
    <w:pPr>
      <w:pStyle w:val="Fuzeile"/>
      <w:rPr>
        <w:rFonts w:ascii="Arial" w:hAnsi="Arial" w:cs="Arial"/>
        <w:sz w:val="20"/>
        <w:szCs w:val="20"/>
        <w:lang w:val="it-IT"/>
      </w:rPr>
    </w:pPr>
    <w:r>
      <w:rPr>
        <w:rFonts w:ascii="Arial" w:hAnsi="Arial" w:cs="Arial"/>
        <w:sz w:val="20"/>
        <w:szCs w:val="20"/>
        <w:lang w:val="it-IT"/>
      </w:rPr>
      <w:t xml:space="preserve">Confidio </w:t>
    </w:r>
    <w:r w:rsidR="0005276E" w:rsidRPr="00E5134E">
      <w:rPr>
        <w:rFonts w:ascii="Arial" w:hAnsi="Arial" w:cs="Arial"/>
        <w:sz w:val="20"/>
        <w:szCs w:val="20"/>
        <w:lang w:val="it-IT"/>
      </w:rPr>
      <w:t>GmbH</w:t>
    </w:r>
    <w:r w:rsidR="008D5DE8" w:rsidRPr="00E5134E">
      <w:rPr>
        <w:rFonts w:ascii="Arial" w:hAnsi="Arial" w:cs="Arial"/>
        <w:sz w:val="20"/>
        <w:szCs w:val="20"/>
        <w:lang w:val="it-IT"/>
      </w:rPr>
      <w:tab/>
    </w:r>
    <w:r w:rsidR="00BA5E0B" w:rsidRPr="00E5134E">
      <w:rPr>
        <w:rFonts w:ascii="Arial" w:hAnsi="Arial" w:cs="Arial"/>
        <w:sz w:val="20"/>
        <w:szCs w:val="20"/>
        <w:lang w:val="it-IT"/>
      </w:rPr>
      <w:t>www.</w:t>
    </w:r>
    <w:r>
      <w:rPr>
        <w:rFonts w:ascii="Arial" w:hAnsi="Arial" w:cs="Arial"/>
        <w:sz w:val="20"/>
        <w:szCs w:val="20"/>
        <w:lang w:val="it-IT"/>
      </w:rPr>
      <w:t>confidio</w:t>
    </w:r>
    <w:r w:rsidR="00BA5E0B" w:rsidRPr="00E5134E">
      <w:rPr>
        <w:rFonts w:ascii="Arial" w:hAnsi="Arial" w:cs="Arial"/>
        <w:sz w:val="20"/>
        <w:szCs w:val="20"/>
        <w:lang w:val="it-IT"/>
      </w:rPr>
      <w:t>.ch</w:t>
    </w:r>
    <w:r w:rsidR="00FC1A6F" w:rsidRPr="00E5134E">
      <w:rPr>
        <w:rFonts w:ascii="Arial" w:hAnsi="Arial" w:cs="Arial"/>
        <w:sz w:val="20"/>
        <w:szCs w:val="20"/>
        <w:lang w:val="it-IT"/>
      </w:rPr>
      <w:tab/>
    </w:r>
    <w:r w:rsidR="008D5DE8" w:rsidRPr="00E5134E">
      <w:rPr>
        <w:rFonts w:ascii="Arial" w:hAnsi="Arial" w:cs="Arial"/>
        <w:sz w:val="20"/>
        <w:szCs w:val="20"/>
        <w:lang w:val="it-IT"/>
      </w:rPr>
      <w:t xml:space="preserve">    </w:t>
    </w:r>
    <w:r w:rsidR="008B2E7E" w:rsidRPr="008B2E7E">
      <w:rPr>
        <w:rFonts w:ascii="Arial" w:hAnsi="Arial" w:cs="Arial"/>
        <w:sz w:val="20"/>
        <w:szCs w:val="20"/>
        <w:lang w:val="it-IT"/>
      </w:rPr>
      <w:t>CHE-</w:t>
    </w:r>
    <w:r w:rsidR="00640FAF">
      <w:rPr>
        <w:rFonts w:ascii="Arial" w:hAnsi="Arial" w:cs="Arial"/>
        <w:sz w:val="20"/>
        <w:szCs w:val="20"/>
        <w:lang w:val="it-IT"/>
      </w:rPr>
      <w:t>433.785.657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B9672" w14:textId="77777777" w:rsidR="00D741A6" w:rsidRDefault="00D741A6" w:rsidP="0058392E">
      <w:r>
        <w:separator/>
      </w:r>
    </w:p>
  </w:footnote>
  <w:footnote w:type="continuationSeparator" w:id="0">
    <w:p w14:paraId="066CE808" w14:textId="77777777" w:rsidR="00D741A6" w:rsidRDefault="00D741A6" w:rsidP="0058392E">
      <w:r>
        <w:continuationSeparator/>
      </w:r>
    </w:p>
  </w:footnote>
  <w:footnote w:type="continuationNotice" w:id="1">
    <w:p w14:paraId="08C8C647" w14:textId="77777777" w:rsidR="00D741A6" w:rsidRDefault="00D741A6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attachedTemplate r:id="rId1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C1F"/>
    <w:rsid w:val="00002A35"/>
    <w:rsid w:val="000074A1"/>
    <w:rsid w:val="00010486"/>
    <w:rsid w:val="00011FE8"/>
    <w:rsid w:val="000316BE"/>
    <w:rsid w:val="00033F2B"/>
    <w:rsid w:val="00036ADB"/>
    <w:rsid w:val="0004406C"/>
    <w:rsid w:val="0005276E"/>
    <w:rsid w:val="00066FFD"/>
    <w:rsid w:val="000716F2"/>
    <w:rsid w:val="0008280C"/>
    <w:rsid w:val="000A46B1"/>
    <w:rsid w:val="000C20EB"/>
    <w:rsid w:val="000D7159"/>
    <w:rsid w:val="000E24DD"/>
    <w:rsid w:val="000E7E65"/>
    <w:rsid w:val="001033BB"/>
    <w:rsid w:val="00140A55"/>
    <w:rsid w:val="001557F7"/>
    <w:rsid w:val="001A41D7"/>
    <w:rsid w:val="0021555E"/>
    <w:rsid w:val="00224B2E"/>
    <w:rsid w:val="00277CE3"/>
    <w:rsid w:val="003114A9"/>
    <w:rsid w:val="003461E2"/>
    <w:rsid w:val="00373FE4"/>
    <w:rsid w:val="00393A15"/>
    <w:rsid w:val="003C20FA"/>
    <w:rsid w:val="004369E1"/>
    <w:rsid w:val="00456255"/>
    <w:rsid w:val="004A1C95"/>
    <w:rsid w:val="004B6C5A"/>
    <w:rsid w:val="004E0139"/>
    <w:rsid w:val="004F6759"/>
    <w:rsid w:val="00510C82"/>
    <w:rsid w:val="00516A3C"/>
    <w:rsid w:val="005529A8"/>
    <w:rsid w:val="005637B6"/>
    <w:rsid w:val="00580287"/>
    <w:rsid w:val="0058392E"/>
    <w:rsid w:val="005A301A"/>
    <w:rsid w:val="005A4666"/>
    <w:rsid w:val="005A65E3"/>
    <w:rsid w:val="005A6D1B"/>
    <w:rsid w:val="00631FB7"/>
    <w:rsid w:val="00640FAF"/>
    <w:rsid w:val="00646846"/>
    <w:rsid w:val="006A66F7"/>
    <w:rsid w:val="006A7C1F"/>
    <w:rsid w:val="006C4CAF"/>
    <w:rsid w:val="006D0E58"/>
    <w:rsid w:val="006D3252"/>
    <w:rsid w:val="00703147"/>
    <w:rsid w:val="00746AB7"/>
    <w:rsid w:val="007C4E8C"/>
    <w:rsid w:val="007E2A52"/>
    <w:rsid w:val="00817247"/>
    <w:rsid w:val="00853527"/>
    <w:rsid w:val="00856FC5"/>
    <w:rsid w:val="00864073"/>
    <w:rsid w:val="00873BD2"/>
    <w:rsid w:val="00875754"/>
    <w:rsid w:val="008A52B2"/>
    <w:rsid w:val="008B2E7E"/>
    <w:rsid w:val="008C518C"/>
    <w:rsid w:val="008D5DE8"/>
    <w:rsid w:val="009274C4"/>
    <w:rsid w:val="00966343"/>
    <w:rsid w:val="00970D5F"/>
    <w:rsid w:val="009C35E2"/>
    <w:rsid w:val="009F0DAF"/>
    <w:rsid w:val="009F5136"/>
    <w:rsid w:val="00AC313A"/>
    <w:rsid w:val="00AD6C26"/>
    <w:rsid w:val="00B20D55"/>
    <w:rsid w:val="00B32D8B"/>
    <w:rsid w:val="00B34799"/>
    <w:rsid w:val="00B64D73"/>
    <w:rsid w:val="00B77D48"/>
    <w:rsid w:val="00B920CB"/>
    <w:rsid w:val="00BA5E0B"/>
    <w:rsid w:val="00BA69ED"/>
    <w:rsid w:val="00BF7FE6"/>
    <w:rsid w:val="00C04408"/>
    <w:rsid w:val="00C55E06"/>
    <w:rsid w:val="00D17382"/>
    <w:rsid w:val="00D24BDC"/>
    <w:rsid w:val="00D34990"/>
    <w:rsid w:val="00D531F0"/>
    <w:rsid w:val="00D676B2"/>
    <w:rsid w:val="00D741A6"/>
    <w:rsid w:val="00D8754D"/>
    <w:rsid w:val="00E061BD"/>
    <w:rsid w:val="00E11708"/>
    <w:rsid w:val="00E11EF2"/>
    <w:rsid w:val="00E3563A"/>
    <w:rsid w:val="00E454A9"/>
    <w:rsid w:val="00E5134E"/>
    <w:rsid w:val="00E961DE"/>
    <w:rsid w:val="00EB09CD"/>
    <w:rsid w:val="00EB4D63"/>
    <w:rsid w:val="00EE0FCF"/>
    <w:rsid w:val="00EE1C49"/>
    <w:rsid w:val="00F11712"/>
    <w:rsid w:val="00F128FA"/>
    <w:rsid w:val="00F2455E"/>
    <w:rsid w:val="00F52E04"/>
    <w:rsid w:val="00F61FA4"/>
    <w:rsid w:val="00FA2DEA"/>
    <w:rsid w:val="00FB26CE"/>
    <w:rsid w:val="00FC1A6F"/>
    <w:rsid w:val="00FC3D82"/>
    <w:rsid w:val="00FE6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AEED406"/>
  <w15:docId w15:val="{EBA3B185-18E8-48A8-B66E-4C8E0EBD2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sz w:val="24"/>
      <w:szCs w:val="24"/>
      <w:lang w:val="de-DE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Gruformel">
    <w:name w:val="Closing"/>
    <w:basedOn w:val="Standard"/>
    <w:semiHidden/>
    <w:pPr>
      <w:spacing w:after="960"/>
    </w:pPr>
  </w:style>
  <w:style w:type="paragraph" w:styleId="Unterschrift">
    <w:name w:val="Signature"/>
    <w:basedOn w:val="Standard"/>
    <w:semiHidden/>
    <w:pPr>
      <w:spacing w:before="960" w:after="240"/>
    </w:pPr>
  </w:style>
  <w:style w:type="paragraph" w:styleId="Textkrper">
    <w:name w:val="Body Text"/>
    <w:basedOn w:val="Standard"/>
    <w:semiHidden/>
    <w:pPr>
      <w:spacing w:after="240"/>
    </w:pPr>
  </w:style>
  <w:style w:type="paragraph" w:styleId="Anrede">
    <w:name w:val="Salutation"/>
    <w:basedOn w:val="Standard"/>
    <w:next w:val="Standard"/>
    <w:semiHidden/>
    <w:pPr>
      <w:spacing w:before="480" w:after="240"/>
    </w:pPr>
  </w:style>
  <w:style w:type="paragraph" w:styleId="Datum">
    <w:name w:val="Date"/>
    <w:basedOn w:val="Standard"/>
    <w:next w:val="Standard"/>
    <w:semiHidden/>
    <w:pPr>
      <w:spacing w:before="480" w:after="480"/>
    </w:pPr>
  </w:style>
  <w:style w:type="paragraph" w:customStyle="1" w:styleId="Absenderadresse">
    <w:name w:val="Absenderadresse"/>
    <w:basedOn w:val="Standard"/>
    <w:rPr>
      <w:lang w:bidi="de-DE"/>
    </w:rPr>
  </w:style>
  <w:style w:type="paragraph" w:customStyle="1" w:styleId="Emfngeradresse">
    <w:name w:val="Emfängeradresse"/>
    <w:basedOn w:val="Standard"/>
    <w:rPr>
      <w:lang w:bidi="de-DE"/>
    </w:rPr>
  </w:style>
  <w:style w:type="paragraph" w:customStyle="1" w:styleId="ccAnlage">
    <w:name w:val="cc:/Anlage"/>
    <w:basedOn w:val="Standard"/>
    <w:pPr>
      <w:tabs>
        <w:tab w:val="left" w:pos="1440"/>
      </w:tabs>
      <w:spacing w:after="240"/>
      <w:ind w:left="1440" w:hanging="1440"/>
    </w:pPr>
    <w:rPr>
      <w:lang w:bidi="de-DE"/>
    </w:rPr>
  </w:style>
  <w:style w:type="paragraph" w:styleId="Kopfzeile">
    <w:name w:val="header"/>
    <w:basedOn w:val="Standard"/>
    <w:link w:val="KopfzeileZchn"/>
    <w:uiPriority w:val="99"/>
    <w:unhideWhenUsed/>
    <w:rsid w:val="0058392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8392E"/>
    <w:rPr>
      <w:sz w:val="24"/>
      <w:szCs w:val="24"/>
      <w:lang w:val="de-DE" w:eastAsia="de-DE"/>
    </w:rPr>
  </w:style>
  <w:style w:type="paragraph" w:styleId="Fuzeile">
    <w:name w:val="footer"/>
    <w:basedOn w:val="Standard"/>
    <w:link w:val="FuzeileZchn"/>
    <w:uiPriority w:val="99"/>
    <w:unhideWhenUsed/>
    <w:rsid w:val="0058392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8392E"/>
    <w:rPr>
      <w:sz w:val="24"/>
      <w:szCs w:val="24"/>
      <w:lang w:val="de-DE" w:eastAsia="de-DE"/>
    </w:rPr>
  </w:style>
  <w:style w:type="character" w:styleId="Hyperlink">
    <w:name w:val="Hyperlink"/>
    <w:basedOn w:val="Absatz-Standardschriftart"/>
    <w:uiPriority w:val="99"/>
    <w:unhideWhenUsed/>
    <w:rsid w:val="0005276E"/>
    <w:rPr>
      <w:color w:val="99CA3C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527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besim\AppData\Roaming\Microsoft\Templates\Erste%20Mahnung%20wegen%20einer%20ausstehenden%20Ratenzahlung.dotx" TargetMode="External"/></Relationships>
</file>

<file path=word/theme/theme1.xml><?xml version="1.0" encoding="utf-8"?>
<a:theme xmlns:a="http://schemas.openxmlformats.org/drawingml/2006/main" name="Facette">
  <a:themeElements>
    <a:clrScheme name="Facette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te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bgesenk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4793756EFE754E8E3F5D19C5CC90A0" ma:contentTypeVersion="15" ma:contentTypeDescription="Create a new document." ma:contentTypeScope="" ma:versionID="799894efe9edb68977681cb0d75c8594">
  <xsd:schema xmlns:xsd="http://www.w3.org/2001/XMLSchema" xmlns:xs="http://www.w3.org/2001/XMLSchema" xmlns:p="http://schemas.microsoft.com/office/2006/metadata/properties" xmlns:ns2="d5faf8fd-5d67-417e-8089-920ead2727d3" xmlns:ns3="2b2e8eb8-e5a4-448d-96bd-59a98cba379f" targetNamespace="http://schemas.microsoft.com/office/2006/metadata/properties" ma:root="true" ma:fieldsID="bd5a536f23ed64b11fede7412554433c" ns2:_="" ns3:_="">
    <xsd:import namespace="d5faf8fd-5d67-417e-8089-920ead2727d3"/>
    <xsd:import namespace="2b2e8eb8-e5a4-448d-96bd-59a98cba37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faf8fd-5d67-417e-8089-920ead27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2dc730dc-8694-4a2c-b224-199be39beb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2e8eb8-e5a4-448d-96bd-59a98cba379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22845880-bf9d-43c5-b0fe-a930378ee9a0}" ma:internalName="TaxCatchAll" ma:showField="CatchAllData" ma:web="2b2e8eb8-e5a4-448d-96bd-59a98cba37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b2e8eb8-e5a4-448d-96bd-59a98cba379f" xsi:nil="true"/>
    <lcf76f155ced4ddcb4097134ff3c332f xmlns="d5faf8fd-5d67-417e-8089-920ead2727d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A2AC746-9D22-4D45-9DE5-E372001D7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faf8fd-5d67-417e-8089-920ead2727d3"/>
    <ds:schemaRef ds:uri="2b2e8eb8-e5a4-448d-96bd-59a98cba37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D2045F-8E7D-473F-A7AD-33D657CA190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675B9C4-68AD-4B64-BBA8-F91C1A7EE2F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A106DA-D4F8-4FB3-ACED-D96EF9D0F83D}">
  <ds:schemaRefs>
    <ds:schemaRef ds:uri="http://schemas.microsoft.com/office/2006/metadata/properties"/>
    <ds:schemaRef ds:uri="http://schemas.microsoft.com/office/infopath/2007/PartnerControls"/>
    <ds:schemaRef ds:uri="2b2e8eb8-e5a4-448d-96bd-59a98cba379f"/>
    <ds:schemaRef ds:uri="d5faf8fd-5d67-417e-8089-920ead2727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Erste Mahnung wegen einer ausstehenden Ratenzahlung</Template>
  <TotalTime>200</TotalTime>
  <Pages>1</Pages>
  <Words>178</Words>
  <Characters>1262</Characters>
  <Application>Microsoft Office Word</Application>
  <DocSecurity>0</DocSecurity>
  <Lines>50</Lines>
  <Paragraphs>27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[Ihre Straße]</vt:lpstr>
    </vt:vector>
  </TitlesOfParts>
  <Manager/>
  <Company>Microsoft Corporation</Company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Besim Ramadani</dc:creator>
  <cp:keywords/>
  <dc:description/>
  <cp:lastModifiedBy>Fabio Dixon</cp:lastModifiedBy>
  <cp:revision>6</cp:revision>
  <cp:lastPrinted>2026-03-23T10:45:00Z</cp:lastPrinted>
  <dcterms:created xsi:type="dcterms:W3CDTF">2023-12-13T13:51:00Z</dcterms:created>
  <dcterms:modified xsi:type="dcterms:W3CDTF">2026-04-06T09:20:00Z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TC060874001031</vt:lpwstr>
  </property>
  <property fmtid="{D5CDD505-2E9C-101B-9397-08002B2CF9AE}" pid="3" name="InternalTags">
    <vt:lpwstr/>
  </property>
  <property fmtid="{D5CDD505-2E9C-101B-9397-08002B2CF9AE}" pid="4" name="ContentTypeId">
    <vt:lpwstr>0x010100BE4793756EFE754E8E3F5D19C5CC90A0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Order">
    <vt:r8>13917900</vt:r8>
  </property>
  <property fmtid="{D5CDD505-2E9C-101B-9397-08002B2CF9AE}" pid="10" name="HiddenCategoryTags">
    <vt:lpwstr/>
  </property>
  <property fmtid="{D5CDD505-2E9C-101B-9397-08002B2CF9AE}" pid="11" name="ImageGenStatus">
    <vt:i4>0</vt:i4>
  </property>
  <property fmtid="{D5CDD505-2E9C-101B-9397-08002B2CF9AE}" pid="12" name="CategoryTags">
    <vt:lpwstr/>
  </property>
  <property fmtid="{D5CDD505-2E9C-101B-9397-08002B2CF9AE}" pid="13" name="Applications">
    <vt:lpwstr/>
  </property>
  <property fmtid="{D5CDD505-2E9C-101B-9397-08002B2CF9AE}" pid="14" name="LocMarketGroupTiers">
    <vt:lpwstr>,t:Tier 1,t:Tier 2,t:Tier 3,</vt:lpwstr>
  </property>
  <property fmtid="{D5CDD505-2E9C-101B-9397-08002B2CF9AE}" pid="15" name="MediaServiceImageTags">
    <vt:lpwstr/>
  </property>
</Properties>
</file>